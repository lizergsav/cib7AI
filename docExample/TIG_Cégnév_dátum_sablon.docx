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3479" w14:textId="77777777" w:rsidR="00893245" w:rsidRDefault="00893245" w:rsidP="00893245">
      <w:pPr>
        <w:pStyle w:val="Cmsor1"/>
        <w:jc w:val="center"/>
      </w:pPr>
      <w:r>
        <w:t>Teljesítést Igazoló Bizonylat</w:t>
      </w:r>
    </w:p>
    <w:p w14:paraId="2C6CD5FB" w14:textId="77777777" w:rsidR="00893245" w:rsidRPr="00893245" w:rsidRDefault="00893245" w:rsidP="00893245"/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709"/>
        <w:gridCol w:w="1843"/>
        <w:gridCol w:w="1134"/>
        <w:gridCol w:w="992"/>
        <w:gridCol w:w="2977"/>
      </w:tblGrid>
      <w:tr w:rsidR="00893245" w:rsidRPr="00FA0B2D" w14:paraId="1FB5B05F" w14:textId="77777777" w:rsidTr="007B5E84">
        <w:tc>
          <w:tcPr>
            <w:tcW w:w="9498" w:type="dxa"/>
            <w:gridSpan w:val="7"/>
            <w:shd w:val="clear" w:color="auto" w:fill="D9D9D9"/>
            <w:vAlign w:val="center"/>
          </w:tcPr>
          <w:p w14:paraId="6659D7B9" w14:textId="77777777" w:rsidR="00893245" w:rsidRPr="00FA0B2D" w:rsidRDefault="00893245" w:rsidP="007B5E84">
            <w:pPr>
              <w:spacing w:after="0"/>
              <w:jc w:val="center"/>
              <w:rPr>
                <w:b/>
              </w:rPr>
            </w:pPr>
            <w:r w:rsidRPr="00FA0B2D">
              <w:rPr>
                <w:b/>
              </w:rPr>
              <w:t>Készült</w:t>
            </w:r>
          </w:p>
        </w:tc>
      </w:tr>
      <w:tr w:rsidR="00893245" w:rsidRPr="00FA0B2D" w14:paraId="40E90037" w14:textId="77777777" w:rsidTr="007B5E84">
        <w:tc>
          <w:tcPr>
            <w:tcW w:w="851" w:type="dxa"/>
          </w:tcPr>
          <w:p w14:paraId="183BF006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Hely:</w:t>
            </w:r>
          </w:p>
        </w:tc>
        <w:tc>
          <w:tcPr>
            <w:tcW w:w="4678" w:type="dxa"/>
            <w:gridSpan w:val="4"/>
          </w:tcPr>
          <w:p w14:paraId="4E73E2E8" w14:textId="77777777" w:rsidR="00893245" w:rsidRPr="00350E36" w:rsidRDefault="00893245" w:rsidP="007B5E84">
            <w:pPr>
              <w:spacing w:after="0"/>
            </w:pPr>
            <w:r>
              <w:t>Budapest</w:t>
            </w:r>
          </w:p>
        </w:tc>
        <w:tc>
          <w:tcPr>
            <w:tcW w:w="992" w:type="dxa"/>
          </w:tcPr>
          <w:p w14:paraId="4ED4B81F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Dátum:</w:t>
            </w:r>
          </w:p>
        </w:tc>
        <w:tc>
          <w:tcPr>
            <w:tcW w:w="2977" w:type="dxa"/>
          </w:tcPr>
          <w:p w14:paraId="51A84EEF" w14:textId="20073A69" w:rsidR="00893245" w:rsidRPr="00350E36" w:rsidRDefault="00893245" w:rsidP="00D925B0">
            <w:pPr>
              <w:tabs>
                <w:tab w:val="center" w:pos="1380"/>
              </w:tabs>
              <w:spacing w:after="0"/>
            </w:pPr>
          </w:p>
        </w:tc>
      </w:tr>
      <w:tr w:rsidR="00893245" w:rsidRPr="00FA0B2D" w14:paraId="0D731903" w14:textId="77777777" w:rsidTr="007B5E84">
        <w:tc>
          <w:tcPr>
            <w:tcW w:w="9498" w:type="dxa"/>
            <w:gridSpan w:val="7"/>
            <w:shd w:val="clear" w:color="auto" w:fill="D9D9D9"/>
          </w:tcPr>
          <w:p w14:paraId="45BA0C35" w14:textId="77777777" w:rsidR="00893245" w:rsidRPr="00FA0B2D" w:rsidRDefault="00893245" w:rsidP="007B5E84">
            <w:pPr>
              <w:spacing w:after="0"/>
              <w:jc w:val="center"/>
            </w:pPr>
            <w:r w:rsidRPr="00FA0B2D">
              <w:rPr>
                <w:b/>
              </w:rPr>
              <w:t>Jelen vannak:</w:t>
            </w:r>
          </w:p>
        </w:tc>
      </w:tr>
      <w:tr w:rsidR="00893245" w:rsidRPr="00FA0B2D" w14:paraId="60E3A3E3" w14:textId="77777777" w:rsidTr="007B5E84">
        <w:tc>
          <w:tcPr>
            <w:tcW w:w="4395" w:type="dxa"/>
            <w:gridSpan w:val="4"/>
          </w:tcPr>
          <w:p w14:paraId="13932DB5" w14:textId="77777777" w:rsidR="00893245" w:rsidRPr="00436BDF" w:rsidRDefault="00862EBC" w:rsidP="007B5E84">
            <w:pPr>
              <w:spacing w:after="0"/>
            </w:pPr>
            <w:r>
              <w:rPr>
                <w:b/>
              </w:rPr>
              <w:t>Vállalkozó</w:t>
            </w:r>
            <w:r w:rsidR="00893245" w:rsidRPr="00436BDF">
              <w:rPr>
                <w:b/>
              </w:rPr>
              <w:t>:</w:t>
            </w:r>
          </w:p>
          <w:p w14:paraId="104D3347" w14:textId="5F8B2CF4" w:rsidR="00893245" w:rsidRPr="00436BDF" w:rsidRDefault="00362833" w:rsidP="007B5E84">
            <w:pPr>
              <w:spacing w:after="0"/>
            </w:pPr>
            <w:r>
              <w:t xml:space="preserve"> </w:t>
            </w:r>
          </w:p>
        </w:tc>
        <w:tc>
          <w:tcPr>
            <w:tcW w:w="5103" w:type="dxa"/>
            <w:gridSpan w:val="3"/>
          </w:tcPr>
          <w:p w14:paraId="7CB4D8F2" w14:textId="77777777" w:rsidR="00893245" w:rsidRPr="00646A04" w:rsidRDefault="00893245" w:rsidP="007B5E84">
            <w:pPr>
              <w:spacing w:after="0"/>
              <w:rPr>
                <w:b/>
              </w:rPr>
            </w:pPr>
            <w:r w:rsidRPr="00646A04">
              <w:rPr>
                <w:b/>
              </w:rPr>
              <w:t xml:space="preserve">Képviselő neve, beosztása: </w:t>
            </w:r>
          </w:p>
          <w:p w14:paraId="40F3B7EC" w14:textId="203FF8B1" w:rsidR="00893245" w:rsidRPr="00436BDF" w:rsidRDefault="00362833" w:rsidP="007B5E84">
            <w:pPr>
              <w:spacing w:after="0"/>
            </w:pPr>
            <w:r>
              <w:t xml:space="preserve"> </w:t>
            </w:r>
          </w:p>
        </w:tc>
      </w:tr>
      <w:tr w:rsidR="00893245" w:rsidRPr="00FA0B2D" w14:paraId="0BEB0170" w14:textId="77777777" w:rsidTr="00893245">
        <w:tc>
          <w:tcPr>
            <w:tcW w:w="4395" w:type="dxa"/>
            <w:gridSpan w:val="4"/>
          </w:tcPr>
          <w:p w14:paraId="18131C6D" w14:textId="77777777" w:rsidR="00893245" w:rsidRPr="00FA0B2D" w:rsidRDefault="00893245" w:rsidP="007B5E84">
            <w:pPr>
              <w:spacing w:after="0"/>
              <w:rPr>
                <w:b/>
              </w:rPr>
            </w:pPr>
            <w:r w:rsidRPr="00FA0B2D">
              <w:rPr>
                <w:b/>
              </w:rPr>
              <w:t>Megrendelő:</w:t>
            </w:r>
          </w:p>
          <w:p w14:paraId="303636B9" w14:textId="77777777" w:rsidR="00893245" w:rsidRPr="00436BDF" w:rsidRDefault="007E3551" w:rsidP="007B5E84">
            <w:pPr>
              <w:spacing w:after="0"/>
            </w:pPr>
            <w:r>
              <w:t>Merkantil Bank Zrt.</w:t>
            </w:r>
          </w:p>
        </w:tc>
        <w:tc>
          <w:tcPr>
            <w:tcW w:w="5103" w:type="dxa"/>
            <w:gridSpan w:val="3"/>
          </w:tcPr>
          <w:p w14:paraId="2ADE28BB" w14:textId="4B98D942" w:rsidR="00893245" w:rsidRPr="00862EBC" w:rsidRDefault="00893245" w:rsidP="00893245">
            <w:pPr>
              <w:spacing w:after="0"/>
              <w:rPr>
                <w:b/>
              </w:rPr>
            </w:pPr>
            <w:r w:rsidRPr="00862EBC">
              <w:rPr>
                <w:b/>
              </w:rPr>
              <w:t>Képviselő neve, beosztása: (a TI</w:t>
            </w:r>
            <w:r w:rsidR="00B63865">
              <w:rPr>
                <w:b/>
              </w:rPr>
              <w:t>G</w:t>
            </w:r>
            <w:r w:rsidRPr="00862EBC">
              <w:rPr>
                <w:b/>
              </w:rPr>
              <w:t xml:space="preserve"> aláírója)</w:t>
            </w:r>
          </w:p>
          <w:p w14:paraId="27CD5963" w14:textId="7BD7AC19" w:rsidR="00893245" w:rsidRPr="00350E36" w:rsidRDefault="00B63865" w:rsidP="00646A04">
            <w:pPr>
              <w:spacing w:after="0"/>
            </w:pPr>
            <w:r>
              <w:t xml:space="preserve">Praveczki Nóra PMO </w:t>
            </w:r>
            <w:r w:rsidR="007E3551" w:rsidRPr="007E3551">
              <w:t>osztályvezető</w:t>
            </w:r>
          </w:p>
        </w:tc>
      </w:tr>
      <w:tr w:rsidR="00893245" w:rsidRPr="00FA0B2D" w14:paraId="36E52A80" w14:textId="77777777" w:rsidTr="00893245">
        <w:trPr>
          <w:trHeight w:val="396"/>
        </w:trPr>
        <w:tc>
          <w:tcPr>
            <w:tcW w:w="4395" w:type="dxa"/>
            <w:gridSpan w:val="4"/>
            <w:vAlign w:val="center"/>
          </w:tcPr>
          <w:p w14:paraId="51A2CA54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Termék/szolgáltatás megnevezése:</w:t>
            </w:r>
          </w:p>
        </w:tc>
        <w:tc>
          <w:tcPr>
            <w:tcW w:w="5103" w:type="dxa"/>
            <w:gridSpan w:val="3"/>
            <w:vAlign w:val="center"/>
          </w:tcPr>
          <w:p w14:paraId="6D38CB89" w14:textId="6D5902C5" w:rsidR="00893245" w:rsidRPr="00D925B0" w:rsidRDefault="00362833" w:rsidP="007E3551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893245" w:rsidRPr="00FA0B2D" w14:paraId="3C54834E" w14:textId="77777777" w:rsidTr="007B5E84">
        <w:trPr>
          <w:trHeight w:val="396"/>
        </w:trPr>
        <w:tc>
          <w:tcPr>
            <w:tcW w:w="1843" w:type="dxa"/>
            <w:gridSpan w:val="2"/>
            <w:vAlign w:val="center"/>
          </w:tcPr>
          <w:p w14:paraId="109C415A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Szerződés tárgya:</w:t>
            </w:r>
          </w:p>
        </w:tc>
        <w:tc>
          <w:tcPr>
            <w:tcW w:w="7655" w:type="dxa"/>
            <w:gridSpan w:val="5"/>
            <w:vAlign w:val="center"/>
          </w:tcPr>
          <w:p w14:paraId="5583CCCC" w14:textId="5780C847" w:rsidR="00893245" w:rsidRPr="00D925B0" w:rsidRDefault="00362833" w:rsidP="00C871FF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893245" w:rsidRPr="00FA0B2D" w14:paraId="32D74EC7" w14:textId="77777777" w:rsidTr="007B5E84">
        <w:trPr>
          <w:trHeight w:val="396"/>
        </w:trPr>
        <w:tc>
          <w:tcPr>
            <w:tcW w:w="1843" w:type="dxa"/>
            <w:gridSpan w:val="2"/>
            <w:vAlign w:val="center"/>
          </w:tcPr>
          <w:p w14:paraId="113E0EF8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Szerződés száma:</w:t>
            </w:r>
          </w:p>
        </w:tc>
        <w:tc>
          <w:tcPr>
            <w:tcW w:w="7655" w:type="dxa"/>
            <w:gridSpan w:val="5"/>
            <w:vAlign w:val="center"/>
          </w:tcPr>
          <w:p w14:paraId="14D10C73" w14:textId="736FF670" w:rsidR="00893245" w:rsidRPr="00D925B0" w:rsidRDefault="00362833" w:rsidP="007B5E84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893245" w:rsidRPr="00FA0B2D" w14:paraId="34C23567" w14:textId="77777777" w:rsidTr="007B5E84">
        <w:trPr>
          <w:trHeight w:val="396"/>
        </w:trPr>
        <w:tc>
          <w:tcPr>
            <w:tcW w:w="2552" w:type="dxa"/>
            <w:gridSpan w:val="3"/>
            <w:vAlign w:val="center"/>
          </w:tcPr>
          <w:p w14:paraId="08F5E836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Teljesítés igazolás tárgya:</w:t>
            </w:r>
          </w:p>
        </w:tc>
        <w:tc>
          <w:tcPr>
            <w:tcW w:w="6946" w:type="dxa"/>
            <w:gridSpan w:val="4"/>
            <w:vAlign w:val="center"/>
          </w:tcPr>
          <w:p w14:paraId="5CDA10C5" w14:textId="33AA5EF0" w:rsidR="00893245" w:rsidRPr="00DC2D4E" w:rsidRDefault="00362833" w:rsidP="00AF2E7F">
            <w:pPr>
              <w:autoSpaceDE w:val="0"/>
              <w:autoSpaceDN w:val="0"/>
              <w:adjustRightInd w:val="0"/>
              <w:spacing w:after="0"/>
            </w:pPr>
            <w:r>
              <w:rPr>
                <w:bCs/>
              </w:rPr>
              <w:t xml:space="preserve"> </w:t>
            </w:r>
          </w:p>
        </w:tc>
      </w:tr>
      <w:tr w:rsidR="00893245" w:rsidRPr="00FA0B2D" w14:paraId="0D9278DB" w14:textId="77777777" w:rsidTr="007B5E84">
        <w:trPr>
          <w:trHeight w:val="396"/>
        </w:trPr>
        <w:tc>
          <w:tcPr>
            <w:tcW w:w="4395" w:type="dxa"/>
            <w:gridSpan w:val="4"/>
            <w:vAlign w:val="center"/>
          </w:tcPr>
          <w:p w14:paraId="1987701C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Teljesítés szerződés szerinti üteme/dátuma:</w:t>
            </w:r>
          </w:p>
        </w:tc>
        <w:tc>
          <w:tcPr>
            <w:tcW w:w="5103" w:type="dxa"/>
            <w:gridSpan w:val="3"/>
            <w:vAlign w:val="center"/>
          </w:tcPr>
          <w:p w14:paraId="7BE4A4C8" w14:textId="310E665A" w:rsidR="00893245" w:rsidRPr="00350E36" w:rsidRDefault="00362833" w:rsidP="00953B36">
            <w:pPr>
              <w:spacing w:after="0"/>
            </w:pPr>
            <w:r>
              <w:t xml:space="preserve"> </w:t>
            </w:r>
          </w:p>
        </w:tc>
      </w:tr>
      <w:tr w:rsidR="00893245" w:rsidRPr="00FA0B2D" w14:paraId="10D235C3" w14:textId="77777777" w:rsidTr="007B5E84">
        <w:trPr>
          <w:trHeight w:val="396"/>
        </w:trPr>
        <w:tc>
          <w:tcPr>
            <w:tcW w:w="4395" w:type="dxa"/>
            <w:gridSpan w:val="4"/>
            <w:vAlign w:val="center"/>
          </w:tcPr>
          <w:p w14:paraId="47332820" w14:textId="77777777" w:rsidR="00893245" w:rsidRPr="00BF741F" w:rsidRDefault="00893245" w:rsidP="007B5E84">
            <w:pPr>
              <w:spacing w:after="0"/>
              <w:rPr>
                <w:b/>
              </w:rPr>
            </w:pPr>
            <w:r w:rsidRPr="00BF741F">
              <w:rPr>
                <w:b/>
              </w:rPr>
              <w:t>Teljesítés tényleges dátuma:</w:t>
            </w:r>
          </w:p>
        </w:tc>
        <w:tc>
          <w:tcPr>
            <w:tcW w:w="5103" w:type="dxa"/>
            <w:gridSpan w:val="3"/>
            <w:vAlign w:val="center"/>
          </w:tcPr>
          <w:p w14:paraId="109720CE" w14:textId="19132FF9" w:rsidR="00893245" w:rsidRPr="00350E36" w:rsidRDefault="00362833" w:rsidP="00AF2E7F">
            <w:pPr>
              <w:spacing w:after="0"/>
            </w:pPr>
            <w:r>
              <w:t xml:space="preserve"> </w:t>
            </w:r>
          </w:p>
        </w:tc>
      </w:tr>
      <w:tr w:rsidR="00893245" w:rsidRPr="00FA0B2D" w14:paraId="313D2091" w14:textId="77777777" w:rsidTr="007B5E84">
        <w:trPr>
          <w:trHeight w:val="396"/>
        </w:trPr>
        <w:tc>
          <w:tcPr>
            <w:tcW w:w="1843" w:type="dxa"/>
            <w:gridSpan w:val="2"/>
            <w:vAlign w:val="center"/>
          </w:tcPr>
          <w:p w14:paraId="6B6532C8" w14:textId="77777777" w:rsidR="00893245" w:rsidRPr="00BF741F" w:rsidRDefault="00893245" w:rsidP="007B5E84">
            <w:pPr>
              <w:tabs>
                <w:tab w:val="center" w:pos="4643"/>
              </w:tabs>
              <w:spacing w:after="0"/>
              <w:rPr>
                <w:b/>
              </w:rPr>
            </w:pPr>
            <w:r w:rsidRPr="00BF741F">
              <w:rPr>
                <w:b/>
              </w:rPr>
              <w:t>Megjegyzés:</w:t>
            </w:r>
            <w:r w:rsidRPr="00BF741F">
              <w:rPr>
                <w:b/>
              </w:rPr>
              <w:tab/>
            </w:r>
          </w:p>
        </w:tc>
        <w:tc>
          <w:tcPr>
            <w:tcW w:w="7655" w:type="dxa"/>
            <w:gridSpan w:val="5"/>
            <w:vAlign w:val="center"/>
          </w:tcPr>
          <w:p w14:paraId="245A24A9" w14:textId="77777777" w:rsidR="00893245" w:rsidRPr="00FA0B2D" w:rsidRDefault="00893245" w:rsidP="00953B36">
            <w:pPr>
              <w:tabs>
                <w:tab w:val="center" w:pos="4643"/>
              </w:tabs>
              <w:spacing w:after="0"/>
            </w:pPr>
          </w:p>
        </w:tc>
      </w:tr>
    </w:tbl>
    <w:p w14:paraId="111724DC" w14:textId="77777777" w:rsidR="00893245" w:rsidRDefault="00893245" w:rsidP="00893245">
      <w:pPr>
        <w:spacing w:before="240"/>
      </w:pPr>
      <w:r w:rsidRPr="00BF4D17">
        <w:t>Megrendelő</w:t>
      </w:r>
      <w:r>
        <w:t xml:space="preserve"> képviselő</w:t>
      </w:r>
      <w:r w:rsidR="00646A04">
        <w:t>je</w:t>
      </w:r>
      <w:r w:rsidRPr="00BF4D17">
        <w:t xml:space="preserve"> igazolj</w:t>
      </w:r>
      <w:r w:rsidR="00646A04">
        <w:t>a</w:t>
      </w:r>
      <w:r w:rsidRPr="00BF4D17">
        <w:t xml:space="preserve">, hogy </w:t>
      </w:r>
      <w:r>
        <w:t xml:space="preserve">a </w:t>
      </w:r>
      <w:r w:rsidRPr="00BF4D17">
        <w:t>Vállalkozó</w:t>
      </w:r>
      <w:r w:rsidR="00862EBC">
        <w:t xml:space="preserve"> az általa végzett </w:t>
      </w:r>
      <w:r w:rsidRPr="00BF4D17">
        <w:t>szolgáltatást elvégezte</w:t>
      </w:r>
      <w:r>
        <w:t xml:space="preserve"> a </w:t>
      </w:r>
      <w:r w:rsidR="00646A04">
        <w:t xml:space="preserve">megrendelésben </w:t>
      </w:r>
      <w:r>
        <w:t>foglaltak szerint</w:t>
      </w:r>
      <w:r w:rsidRPr="00BF4D17">
        <w:t>.</w:t>
      </w:r>
      <w:r>
        <w:t xml:space="preserve"> A teljesítést igazoló, dokumentáló iratok a teljesítést igazoló </w:t>
      </w:r>
      <w:r w:rsidR="00646A04">
        <w:t xml:space="preserve">részére </w:t>
      </w:r>
      <w:r>
        <w:t xml:space="preserve">átadásra kerültek; a </w:t>
      </w:r>
      <w:r w:rsidRPr="00BF4D17">
        <w:t xml:space="preserve">teljesítés </w:t>
      </w:r>
      <w:r>
        <w:t>a</w:t>
      </w:r>
      <w:r w:rsidRPr="00BF4D17">
        <w:t xml:space="preserve"> szerződés szerinti tartalomnak és minőségnek megfelel.</w:t>
      </w:r>
    </w:p>
    <w:p w14:paraId="3FEDB8A8" w14:textId="77777777" w:rsidR="00893245" w:rsidRDefault="00862EBC" w:rsidP="00893245">
      <w:pPr>
        <w:spacing w:before="240"/>
      </w:pPr>
      <w:r>
        <w:t>A Vállalkozó</w:t>
      </w:r>
      <w:r w:rsidR="00893245" w:rsidRPr="00BF4D17">
        <w:t xml:space="preserve"> számláját ezen igazolt tétel(ek)re benyújthatja</w:t>
      </w:r>
      <w:r w:rsidR="00893245">
        <w:t>.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536"/>
      </w:tblGrid>
      <w:tr w:rsidR="00893245" w:rsidRPr="00E4504E" w14:paraId="33977658" w14:textId="77777777" w:rsidTr="007B5E84">
        <w:tc>
          <w:tcPr>
            <w:tcW w:w="4962" w:type="dxa"/>
          </w:tcPr>
          <w:p w14:paraId="1DD1C95E" w14:textId="77777777" w:rsidR="00893245" w:rsidRPr="00E4504E" w:rsidRDefault="00893245" w:rsidP="007B5E84">
            <w:pPr>
              <w:spacing w:before="20" w:after="20"/>
            </w:pPr>
            <w:r w:rsidRPr="00E4504E">
              <w:t xml:space="preserve">Elfogadott nettó teljesítmény érték </w:t>
            </w:r>
            <w:r>
              <w:t>(</w:t>
            </w:r>
            <w:r w:rsidRPr="00E4504E">
              <w:t>Ft</w:t>
            </w:r>
            <w:r>
              <w:t>)</w:t>
            </w:r>
            <w:r w:rsidRPr="00E4504E">
              <w:t>:</w:t>
            </w:r>
          </w:p>
        </w:tc>
        <w:tc>
          <w:tcPr>
            <w:tcW w:w="4536" w:type="dxa"/>
          </w:tcPr>
          <w:p w14:paraId="1426E7CE" w14:textId="576A9423" w:rsidR="00893245" w:rsidRPr="00E4504E" w:rsidRDefault="00362833" w:rsidP="00AF2E7F">
            <w:pPr>
              <w:spacing w:before="20" w:after="20"/>
            </w:pPr>
            <w:r>
              <w:t xml:space="preserve"> </w:t>
            </w:r>
          </w:p>
        </w:tc>
      </w:tr>
    </w:tbl>
    <w:p w14:paraId="1BFE8FB2" w14:textId="77777777" w:rsidR="00893245" w:rsidRDefault="00893245" w:rsidP="00893245">
      <w:pPr>
        <w:rPr>
          <w:shd w:val="clear" w:color="auto" w:fill="FFFFFF"/>
        </w:rPr>
      </w:pPr>
    </w:p>
    <w:p w14:paraId="0FDB69C5" w14:textId="77777777" w:rsidR="00862EBC" w:rsidRDefault="00862EBC" w:rsidP="00893245">
      <w:pPr>
        <w:rPr>
          <w:shd w:val="clear" w:color="auto" w:fill="FFFFFF"/>
        </w:rPr>
      </w:pPr>
    </w:p>
    <w:p w14:paraId="6F7576B1" w14:textId="77777777" w:rsidR="00893245" w:rsidRPr="00E4504E" w:rsidRDefault="00893245" w:rsidP="00862EBC">
      <w:pPr>
        <w:jc w:val="center"/>
        <w:rPr>
          <w:shd w:val="clear" w:color="auto" w:fill="FFFFFF"/>
        </w:rPr>
      </w:pPr>
    </w:p>
    <w:tbl>
      <w:tblPr>
        <w:tblStyle w:val="Rcsostblzat"/>
        <w:tblW w:w="3215" w:type="dxa"/>
        <w:jc w:val="center"/>
        <w:tblBorders>
          <w:top w:val="dashed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5"/>
      </w:tblGrid>
      <w:tr w:rsidR="00862EBC" w:rsidRPr="00DE73E7" w14:paraId="191C989E" w14:textId="77777777" w:rsidTr="00862EBC">
        <w:trPr>
          <w:jc w:val="center"/>
        </w:trPr>
        <w:tc>
          <w:tcPr>
            <w:tcW w:w="3215" w:type="dxa"/>
          </w:tcPr>
          <w:p w14:paraId="08575320" w14:textId="77777777" w:rsidR="00862EBC" w:rsidRPr="00A57D84" w:rsidRDefault="00862EBC" w:rsidP="00862EBC">
            <w:pPr>
              <w:spacing w:before="120" w:after="100" w:afterAutospacing="1"/>
              <w:jc w:val="center"/>
              <w:rPr>
                <w:szCs w:val="24"/>
              </w:rPr>
            </w:pPr>
            <w:r>
              <w:rPr>
                <w:szCs w:val="24"/>
              </w:rPr>
              <w:t>Megrendelő képviselője</w:t>
            </w:r>
          </w:p>
        </w:tc>
      </w:tr>
      <w:tr w:rsidR="00862EBC" w:rsidRPr="00DE73E7" w14:paraId="19D7B4F9" w14:textId="77777777" w:rsidTr="00862EBC">
        <w:trPr>
          <w:jc w:val="center"/>
        </w:trPr>
        <w:tc>
          <w:tcPr>
            <w:tcW w:w="3215" w:type="dxa"/>
          </w:tcPr>
          <w:p w14:paraId="79179C65" w14:textId="77777777" w:rsidR="00862EBC" w:rsidRPr="00DE73E7" w:rsidRDefault="00862EBC" w:rsidP="00862EBC">
            <w:pPr>
              <w:spacing w:before="100" w:beforeAutospacing="1" w:after="100" w:afterAutospacing="1"/>
              <w:jc w:val="center"/>
              <w:rPr>
                <w:szCs w:val="24"/>
              </w:rPr>
            </w:pPr>
          </w:p>
        </w:tc>
      </w:tr>
    </w:tbl>
    <w:p w14:paraId="034665B0" w14:textId="77777777" w:rsidR="008A5401" w:rsidRDefault="008A5401" w:rsidP="00862EBC">
      <w:pPr>
        <w:jc w:val="center"/>
      </w:pPr>
    </w:p>
    <w:sectPr w:rsidR="008A5401" w:rsidSect="00BF741F">
      <w:headerReference w:type="default" r:id="rId6"/>
      <w:pgSz w:w="11906" w:h="16838"/>
      <w:pgMar w:top="1417" w:right="849" w:bottom="993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0834" w14:textId="77777777" w:rsidR="00D971F3" w:rsidRDefault="00D971F3" w:rsidP="00D92761">
      <w:pPr>
        <w:spacing w:after="0" w:line="240" w:lineRule="auto"/>
      </w:pPr>
      <w:r>
        <w:separator/>
      </w:r>
    </w:p>
  </w:endnote>
  <w:endnote w:type="continuationSeparator" w:id="0">
    <w:p w14:paraId="6FDA1813" w14:textId="77777777" w:rsidR="00D971F3" w:rsidRDefault="00D971F3" w:rsidP="00D9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31CF" w14:textId="77777777" w:rsidR="00D971F3" w:rsidRDefault="00D971F3" w:rsidP="00D92761">
      <w:pPr>
        <w:spacing w:after="0" w:line="240" w:lineRule="auto"/>
      </w:pPr>
      <w:r>
        <w:separator/>
      </w:r>
    </w:p>
  </w:footnote>
  <w:footnote w:type="continuationSeparator" w:id="0">
    <w:p w14:paraId="3A998D0C" w14:textId="77777777" w:rsidR="00D971F3" w:rsidRDefault="00D971F3" w:rsidP="00D9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BA27" w14:textId="79011409" w:rsidR="00D92761" w:rsidRPr="00D92761" w:rsidRDefault="00362833" w:rsidP="00D92761">
    <w:pPr>
      <w:pStyle w:val="lfej"/>
      <w:jc w:val="right"/>
      <w:rPr>
        <w:color w:val="595959" w:themeColor="text1" w:themeTint="A6"/>
        <w:sz w:val="20"/>
        <w:szCs w:val="20"/>
      </w:rPr>
    </w:pPr>
    <w:r>
      <w:rPr>
        <w:color w:val="595959" w:themeColor="text1" w:themeTint="A6"/>
        <w:sz w:val="20"/>
        <w:szCs w:val="20"/>
      </w:rPr>
      <w:t>Cím</w:t>
    </w:r>
  </w:p>
  <w:p w14:paraId="1F81122F" w14:textId="396A9887" w:rsidR="00D92761" w:rsidRPr="00D92761" w:rsidRDefault="00D92761" w:rsidP="00D92761">
    <w:pPr>
      <w:pStyle w:val="lfej"/>
      <w:jc w:val="right"/>
      <w:rPr>
        <w:color w:val="595959" w:themeColor="text1" w:themeTint="A6"/>
        <w:sz w:val="20"/>
        <w:szCs w:val="20"/>
      </w:rPr>
    </w:pPr>
    <w:r w:rsidRPr="00D92761">
      <w:rPr>
        <w:color w:val="595959" w:themeColor="text1" w:themeTint="A6"/>
        <w:sz w:val="20"/>
        <w:szCs w:val="20"/>
      </w:rPr>
      <w:t xml:space="preserve">Tel.: </w:t>
    </w:r>
  </w:p>
  <w:p w14:paraId="541D5B27" w14:textId="03292DCC" w:rsidR="00D92761" w:rsidRDefault="00362833" w:rsidP="00362833">
    <w:pPr>
      <w:pStyle w:val="lfej"/>
      <w:jc w:val="right"/>
    </w:pPr>
    <w:r>
      <w:t>Email | Webcím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1F3"/>
    <w:rsid w:val="000755C3"/>
    <w:rsid w:val="000C193F"/>
    <w:rsid w:val="00151BAD"/>
    <w:rsid w:val="00194698"/>
    <w:rsid w:val="002E4009"/>
    <w:rsid w:val="00362833"/>
    <w:rsid w:val="00395DC4"/>
    <w:rsid w:val="004727BA"/>
    <w:rsid w:val="00481047"/>
    <w:rsid w:val="004D3E87"/>
    <w:rsid w:val="00502BB8"/>
    <w:rsid w:val="00595758"/>
    <w:rsid w:val="005B293D"/>
    <w:rsid w:val="005C6502"/>
    <w:rsid w:val="00634148"/>
    <w:rsid w:val="00646A04"/>
    <w:rsid w:val="006D746E"/>
    <w:rsid w:val="00724330"/>
    <w:rsid w:val="007326DC"/>
    <w:rsid w:val="007E3551"/>
    <w:rsid w:val="007E5D23"/>
    <w:rsid w:val="00827D35"/>
    <w:rsid w:val="00862EBC"/>
    <w:rsid w:val="00893245"/>
    <w:rsid w:val="008A5401"/>
    <w:rsid w:val="008D2AA4"/>
    <w:rsid w:val="00915E73"/>
    <w:rsid w:val="009436C1"/>
    <w:rsid w:val="00953B36"/>
    <w:rsid w:val="00976D9B"/>
    <w:rsid w:val="009B354B"/>
    <w:rsid w:val="009C4C2A"/>
    <w:rsid w:val="00AF2E7F"/>
    <w:rsid w:val="00B4638F"/>
    <w:rsid w:val="00B63865"/>
    <w:rsid w:val="00BF741F"/>
    <w:rsid w:val="00C03975"/>
    <w:rsid w:val="00C14FB6"/>
    <w:rsid w:val="00C624AA"/>
    <w:rsid w:val="00C871FF"/>
    <w:rsid w:val="00D474D3"/>
    <w:rsid w:val="00D925B0"/>
    <w:rsid w:val="00D92761"/>
    <w:rsid w:val="00D971F3"/>
    <w:rsid w:val="00DB2C9D"/>
    <w:rsid w:val="00DF2328"/>
    <w:rsid w:val="00E23ADC"/>
    <w:rsid w:val="00EB0C9D"/>
    <w:rsid w:val="00F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69194A33"/>
  <w15:docId w15:val="{65693CAA-3994-4731-8D25-B72597AE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1BAD"/>
  </w:style>
  <w:style w:type="paragraph" w:styleId="Cmsor1">
    <w:name w:val="heading 1"/>
    <w:basedOn w:val="Norml"/>
    <w:next w:val="Norml"/>
    <w:link w:val="Cmsor1Char"/>
    <w:uiPriority w:val="9"/>
    <w:qFormat/>
    <w:rsid w:val="00151B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link w:val="Cmsor2Char"/>
    <w:uiPriority w:val="9"/>
    <w:qFormat/>
    <w:rsid w:val="00151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51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1B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151BA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51BA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51BAD"/>
    <w:rPr>
      <w:b/>
      <w:bCs/>
    </w:rPr>
  </w:style>
  <w:style w:type="character" w:styleId="Kiemels">
    <w:name w:val="Emphasis"/>
    <w:basedOn w:val="Bekezdsalapbettpusa"/>
    <w:uiPriority w:val="20"/>
    <w:qFormat/>
    <w:rsid w:val="00151BAD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5B293D"/>
    <w:rPr>
      <w:color w:val="0000FF" w:themeColor="hyperlink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E23ADC"/>
    <w:pPr>
      <w:spacing w:after="0" w:line="240" w:lineRule="auto"/>
    </w:pPr>
    <w:rPr>
      <w:rFonts w:ascii="Calibri" w:hAnsi="Calibri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E23ADC"/>
    <w:rPr>
      <w:rFonts w:ascii="Calibri" w:hAnsi="Calibri"/>
      <w:szCs w:val="21"/>
    </w:rPr>
  </w:style>
  <w:style w:type="paragraph" w:styleId="lfej">
    <w:name w:val="header"/>
    <w:basedOn w:val="Norml"/>
    <w:link w:val="lfejChar"/>
    <w:uiPriority w:val="99"/>
    <w:unhideWhenUsed/>
    <w:rsid w:val="00D92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92761"/>
  </w:style>
  <w:style w:type="paragraph" w:styleId="llb">
    <w:name w:val="footer"/>
    <w:basedOn w:val="Norml"/>
    <w:link w:val="llbChar"/>
    <w:uiPriority w:val="99"/>
    <w:unhideWhenUsed/>
    <w:rsid w:val="00D92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92761"/>
  </w:style>
  <w:style w:type="paragraph" w:styleId="Buborkszveg">
    <w:name w:val="Balloon Text"/>
    <w:basedOn w:val="Norml"/>
    <w:link w:val="BuborkszvegChar"/>
    <w:uiPriority w:val="99"/>
    <w:semiHidden/>
    <w:unhideWhenUsed/>
    <w:rsid w:val="00D92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92761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uiPriority w:val="59"/>
    <w:rsid w:val="0089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Bekezdsalapbettpusa"/>
    <w:rsid w:val="007E3551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okumentumok\Sablonok\TIB-NR-2023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TIB-NR-2023</Template>
  <TotalTime>4</TotalTime>
  <Pages>1</Pages>
  <Words>109</Words>
  <Characters>754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TIB NR</dc:subject>
  <dc:creator/>
  <cp:lastModifiedBy>Praveczki Nóra</cp:lastModifiedBy>
  <cp:revision>6</cp:revision>
  <cp:lastPrinted>2018-05-24T14:48:00Z</cp:lastPrinted>
  <dcterms:created xsi:type="dcterms:W3CDTF">2024-11-20T13:50:00Z</dcterms:created>
  <dcterms:modified xsi:type="dcterms:W3CDTF">2026-04-29T07:34:00Z</dcterms:modified>
</cp:coreProperties>
</file>